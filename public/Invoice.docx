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199A" w14:textId="77777777" w:rsidR="00445DD9" w:rsidRDefault="00445DD9" w:rsidP="00CE429B">
      <w:pPr>
        <w:pStyle w:val="ContactInfo"/>
        <w:jc w:val="left"/>
      </w:pPr>
    </w:p>
    <w:p w14:paraId="77AEE170" w14:textId="77777777" w:rsidR="00445DD9" w:rsidRDefault="00445DD9" w:rsidP="00CE429B"/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630"/>
        <w:gridCol w:w="3150"/>
      </w:tblGrid>
      <w:tr w:rsidR="00542006" w14:paraId="53DD106B" w14:textId="77777777" w:rsidTr="00156A3A">
        <w:trPr>
          <w:trHeight w:val="1090"/>
        </w:trPr>
        <w:tc>
          <w:tcPr>
            <w:tcW w:w="10075" w:type="dxa"/>
            <w:gridSpan w:val="3"/>
            <w:tcBorders>
              <w:bottom w:val="single" w:sz="4" w:space="0" w:color="83B29B" w:themeColor="accent1"/>
            </w:tcBorders>
          </w:tcPr>
          <w:p w14:paraId="0B0B843F" w14:textId="091ED2B7" w:rsidR="00542006" w:rsidRPr="00A90A2D" w:rsidRDefault="00E878AC" w:rsidP="00CE429B">
            <w:pPr>
              <w:pStyle w:val="Title"/>
              <w:jc w:val="left"/>
            </w:pPr>
            <w:sdt>
              <w:sdtPr>
                <w:id w:val="-989938121"/>
                <w:placeholder>
                  <w:docPart w:val="EEF31B794E1149CBAD9DB7AE9E7DE9FF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Invoice</w:t>
                </w:r>
              </w:sdtContent>
            </w:sdt>
          </w:p>
        </w:tc>
      </w:tr>
      <w:tr w:rsidR="002A2D37" w14:paraId="3EA47E7C" w14:textId="77777777" w:rsidTr="00156A3A">
        <w:trPr>
          <w:trHeight w:val="307"/>
        </w:trPr>
        <w:tc>
          <w:tcPr>
            <w:tcW w:w="10075" w:type="dxa"/>
            <w:gridSpan w:val="3"/>
            <w:tcBorders>
              <w:top w:val="single" w:sz="4" w:space="0" w:color="83B29B" w:themeColor="accent1"/>
            </w:tcBorders>
          </w:tcPr>
          <w:p w14:paraId="62CBC72A" w14:textId="77777777" w:rsidR="002A2D37" w:rsidRDefault="002A2D37" w:rsidP="00CE429B"/>
        </w:tc>
      </w:tr>
      <w:tr w:rsidR="004C213B" w14:paraId="55FE7E6A" w14:textId="77777777" w:rsidTr="00156A3A">
        <w:trPr>
          <w:trHeight w:val="1999"/>
        </w:trPr>
        <w:tc>
          <w:tcPr>
            <w:tcW w:w="6295" w:type="dxa"/>
          </w:tcPr>
          <w:p w14:paraId="479527EC" w14:textId="7E865E6A" w:rsidR="00C72F49" w:rsidRPr="00156A3A" w:rsidRDefault="00E878AC" w:rsidP="00CE429B">
            <w:pPr>
              <w:pStyle w:val="Heading1"/>
            </w:pPr>
            <w:sdt>
              <w:sdtPr>
                <w:id w:val="-1586065519"/>
                <w:placeholder>
                  <w:docPart w:val="2085727CD2724B6E94DBE4DB4478B1F0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DATE:</w:t>
                </w:r>
              </w:sdtContent>
            </w:sdt>
          </w:p>
          <w:p w14:paraId="40297083" w14:textId="6D2AC971" w:rsidR="00C72F49" w:rsidRDefault="00E878AC" w:rsidP="00CE429B">
            <w:sdt>
              <w:sdtPr>
                <w:id w:val="1188487412"/>
                <w:placeholder>
                  <w:docPart w:val="08AB41D0B8734A2EB3FEA9262BB28F07"/>
                </w:placeholder>
                <w15:appearance w15:val="hidden"/>
              </w:sdtPr>
              <w:sdtEndPr/>
              <w:sdtContent>
                <w:r w:rsidR="00CE429B">
                  <w:t>22/01/2026</w:t>
                </w:r>
              </w:sdtContent>
            </w:sdt>
          </w:p>
          <w:p w14:paraId="10CE1B06" w14:textId="77777777" w:rsidR="00C72F49" w:rsidRDefault="00C72F49" w:rsidP="00CE429B"/>
          <w:p w14:paraId="4DEF68F4" w14:textId="6A06EC13" w:rsidR="00C72F49" w:rsidRPr="00156A3A" w:rsidRDefault="00E878AC" w:rsidP="00CE429B">
            <w:pPr>
              <w:pStyle w:val="Heading1"/>
            </w:pPr>
            <w:sdt>
              <w:sdtPr>
                <w:id w:val="-1955478738"/>
                <w:placeholder>
                  <w:docPart w:val="ABDF2F670B604572B33580A6764B8F80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INVOICE #</w:t>
                </w:r>
              </w:sdtContent>
            </w:sdt>
          </w:p>
          <w:p w14:paraId="749A462F" w14:textId="29190302" w:rsidR="00C72F49" w:rsidRDefault="00E878AC" w:rsidP="00CE429B">
            <w:sdt>
              <w:sdtPr>
                <w:id w:val="-1580285944"/>
                <w:placeholder>
                  <w:docPart w:val="742A8E925D314C839AAE25367EC448D7"/>
                </w:placeholder>
                <w15:appearance w15:val="hidden"/>
              </w:sdtPr>
              <w:sdtEndPr/>
              <w:sdtContent>
                <w:r w:rsidR="00CE429B">
                  <w:t>INV-2000-123</w:t>
                </w:r>
              </w:sdtContent>
            </w:sdt>
          </w:p>
          <w:p w14:paraId="5D836857" w14:textId="77777777" w:rsidR="00C72F49" w:rsidRDefault="00C72F49" w:rsidP="00CE429B"/>
          <w:p w14:paraId="1546C7C5" w14:textId="3510D3E5" w:rsidR="00C25BD7" w:rsidRDefault="00E878AC" w:rsidP="00CE429B">
            <w:pPr>
              <w:pStyle w:val="Heading1"/>
            </w:pPr>
            <w:sdt>
              <w:sdtPr>
                <w:id w:val="-989092326"/>
                <w:placeholder>
                  <w:docPart w:val="61824D4EE9F342ED9CB0ED068A7C74F2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Customer ID:</w:t>
                </w:r>
              </w:sdtContent>
            </w:sdt>
          </w:p>
          <w:p w14:paraId="576A9533" w14:textId="77777777" w:rsidR="004C213B" w:rsidRPr="00156A3A" w:rsidRDefault="00E878AC" w:rsidP="00CE429B">
            <w:sdt>
              <w:sdtPr>
                <w:alias w:val="No."/>
                <w:tag w:val="No."/>
                <w:id w:val="-355432320"/>
                <w:placeholder>
                  <w:docPart w:val="CA5EE600D6CC45C8BACEEFAFA2E6DC82"/>
                </w:placeholder>
                <w:temporary/>
                <w:showingPlcHdr/>
                <w15:appearance w15:val="hidden"/>
              </w:sdtPr>
              <w:sdtEndPr/>
              <w:sdtContent>
                <w:r w:rsidR="00C72F49" w:rsidRPr="00156A3A">
                  <w:t>ABC12345</w:t>
                </w:r>
              </w:sdtContent>
            </w:sdt>
          </w:p>
        </w:tc>
        <w:tc>
          <w:tcPr>
            <w:tcW w:w="630" w:type="dxa"/>
          </w:tcPr>
          <w:p w14:paraId="2EEAAE0E" w14:textId="619DB93A" w:rsidR="004C213B" w:rsidRDefault="00E878AC" w:rsidP="00CE429B">
            <w:pPr>
              <w:pStyle w:val="Heading1"/>
            </w:pPr>
            <w:sdt>
              <w:sdtPr>
                <w:id w:val="1447433637"/>
                <w:placeholder>
                  <w:docPart w:val="6A441206761845E1B62A97CCB74E3432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To:</w:t>
                </w:r>
              </w:sdtContent>
            </w:sdt>
          </w:p>
        </w:tc>
        <w:tc>
          <w:tcPr>
            <w:tcW w:w="3150" w:type="dxa"/>
          </w:tcPr>
          <w:p w14:paraId="7C241178" w14:textId="27A739E4" w:rsidR="002A2D37" w:rsidRPr="002A2D37" w:rsidRDefault="00E878AC" w:rsidP="00CE429B">
            <w:pPr>
              <w:pStyle w:val="Right-alignedtext"/>
              <w:jc w:val="left"/>
            </w:pPr>
            <w:sdt>
              <w:sdtPr>
                <w:id w:val="1422995690"/>
                <w:placeholder>
                  <w:docPart w:val="DC44C284B00A480596105E3673AE59B2"/>
                </w:placeholder>
                <w15:appearance w15:val="hidden"/>
              </w:sdtPr>
              <w:sdtEndPr/>
              <w:sdtContent>
                <w:r w:rsidR="00CE429B">
                  <w:t>Joe Bloggs</w:t>
                </w:r>
              </w:sdtContent>
            </w:sdt>
          </w:p>
          <w:p w14:paraId="0EBF2640" w14:textId="5399EA04" w:rsidR="002A2D37" w:rsidRPr="002A2D37" w:rsidRDefault="00E878AC" w:rsidP="00CE429B">
            <w:pPr>
              <w:pStyle w:val="Right-alignedtext"/>
              <w:jc w:val="left"/>
            </w:pPr>
            <w:sdt>
              <w:sdtPr>
                <w:id w:val="-1895343064"/>
                <w:placeholder>
                  <w:docPart w:val="75D87F33A78C4BF49EBC48D4CB977DF3"/>
                </w:placeholder>
                <w15:appearance w15:val="hidden"/>
              </w:sdtPr>
              <w:sdtEndPr/>
              <w:sdtContent>
                <w:r w:rsidR="00CE429B">
                  <w:t xml:space="preserve">123 </w:t>
                </w:r>
                <w:proofErr w:type="spellStart"/>
                <w:r w:rsidR="00CE429B">
                  <w:t>Pentonville</w:t>
                </w:r>
                <w:proofErr w:type="spellEnd"/>
                <w:r w:rsidR="00CE429B">
                  <w:t xml:space="preserve"> Road</w:t>
                </w:r>
              </w:sdtContent>
            </w:sdt>
          </w:p>
          <w:p w14:paraId="562B3041" w14:textId="5B925C36" w:rsidR="002A2D37" w:rsidRPr="002A2D37" w:rsidRDefault="00E878AC" w:rsidP="00CE429B">
            <w:pPr>
              <w:pStyle w:val="Right-alignedtext"/>
              <w:jc w:val="left"/>
            </w:pPr>
            <w:sdt>
              <w:sdtPr>
                <w:id w:val="79727023"/>
                <w:placeholder>
                  <w:docPart w:val="9FDF61AAB66B4C10B1E314A5B33F345D"/>
                </w:placeholder>
                <w15:appearance w15:val="hidden"/>
              </w:sdtPr>
              <w:sdtEndPr/>
              <w:sdtContent>
                <w:r w:rsidR="00CE429B" w:rsidRPr="00CE429B">
                  <w:t>N1 9LG</w:t>
                </w:r>
              </w:sdtContent>
            </w:sdt>
          </w:p>
          <w:p w14:paraId="26102A95" w14:textId="3A3382C3" w:rsidR="002A2D37" w:rsidRDefault="00CE429B" w:rsidP="00CE429B">
            <w:pPr>
              <w:pStyle w:val="Right-alignedtext"/>
              <w:jc w:val="left"/>
            </w:pPr>
            <w:r>
              <w:t>London</w:t>
            </w:r>
          </w:p>
          <w:p w14:paraId="553E66E7" w14:textId="77777777" w:rsidR="004C213B" w:rsidRDefault="004C213B" w:rsidP="00CE429B">
            <w:pPr>
              <w:pStyle w:val="Right-alignedtext"/>
              <w:jc w:val="left"/>
            </w:pPr>
          </w:p>
        </w:tc>
      </w:tr>
      <w:tr w:rsidR="002A2D37" w14:paraId="223542E9" w14:textId="77777777" w:rsidTr="00156A3A">
        <w:trPr>
          <w:trHeight w:val="343"/>
        </w:trPr>
        <w:tc>
          <w:tcPr>
            <w:tcW w:w="10075" w:type="dxa"/>
            <w:gridSpan w:val="3"/>
          </w:tcPr>
          <w:p w14:paraId="1F4481D3" w14:textId="77777777" w:rsidR="002A2D37" w:rsidRDefault="002A2D37" w:rsidP="00CE429B">
            <w:pPr>
              <w:pStyle w:val="Heading1"/>
            </w:pPr>
          </w:p>
        </w:tc>
      </w:tr>
    </w:tbl>
    <w:p w14:paraId="7054B484" w14:textId="77777777" w:rsidR="00856EDE" w:rsidRDefault="00856EDE" w:rsidP="00CE42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700"/>
        <w:gridCol w:w="2335"/>
        <w:gridCol w:w="1435"/>
      </w:tblGrid>
      <w:tr w:rsidR="00856EDE" w14:paraId="606D5556" w14:textId="77777777" w:rsidTr="001069E0">
        <w:trPr>
          <w:trHeight w:val="442"/>
        </w:trPr>
        <w:tc>
          <w:tcPr>
            <w:tcW w:w="3600" w:type="dxa"/>
            <w:tcBorders>
              <w:bottom w:val="single" w:sz="4" w:space="0" w:color="83B29B" w:themeColor="accent1"/>
            </w:tcBorders>
            <w:vAlign w:val="center"/>
          </w:tcPr>
          <w:p w14:paraId="7C9E1DEA" w14:textId="4FCF384E" w:rsidR="00856EDE" w:rsidRPr="00877C07" w:rsidRDefault="00E878AC" w:rsidP="00CE429B">
            <w:pPr>
              <w:pStyle w:val="Heading1"/>
            </w:pPr>
            <w:sdt>
              <w:sdtPr>
                <w:id w:val="1805734512"/>
                <w:placeholder>
                  <w:docPart w:val="1A3953588D7B4E53B76115335ED48722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156A3A">
                  <w:t>Salesperson</w:t>
                </w:r>
              </w:sdtContent>
            </w:sdt>
          </w:p>
        </w:tc>
        <w:tc>
          <w:tcPr>
            <w:tcW w:w="2700" w:type="dxa"/>
            <w:tcBorders>
              <w:bottom w:val="single" w:sz="4" w:space="0" w:color="83B29B" w:themeColor="accent1"/>
            </w:tcBorders>
            <w:vAlign w:val="center"/>
          </w:tcPr>
          <w:p w14:paraId="58EEA4D9" w14:textId="5BAFF940" w:rsidR="00856EDE" w:rsidRPr="00877C07" w:rsidRDefault="00E878AC" w:rsidP="00CE429B">
            <w:pPr>
              <w:pStyle w:val="Heading1"/>
            </w:pPr>
            <w:sdt>
              <w:sdtPr>
                <w:id w:val="1834185446"/>
                <w:placeholder>
                  <w:docPart w:val="21DDBF345B7241EA8D339DC4A0CBEC2C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877C07">
                  <w:t>Job</w:t>
                </w:r>
              </w:sdtContent>
            </w:sdt>
          </w:p>
        </w:tc>
        <w:tc>
          <w:tcPr>
            <w:tcW w:w="2335" w:type="dxa"/>
            <w:tcBorders>
              <w:bottom w:val="single" w:sz="4" w:space="0" w:color="83B29B" w:themeColor="accent1"/>
            </w:tcBorders>
            <w:vAlign w:val="center"/>
          </w:tcPr>
          <w:p w14:paraId="56370900" w14:textId="08FA0231" w:rsidR="00856EDE" w:rsidRPr="00877C07" w:rsidRDefault="00E878AC" w:rsidP="00CE429B">
            <w:pPr>
              <w:pStyle w:val="Heading1"/>
            </w:pPr>
            <w:sdt>
              <w:sdtPr>
                <w:id w:val="-2116978380"/>
                <w:placeholder>
                  <w:docPart w:val="8A824E3384E14B5F929848C1DD5E3E19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877C07">
                  <w:t>Payment Terms</w:t>
                </w:r>
              </w:sdtContent>
            </w:sdt>
          </w:p>
        </w:tc>
        <w:tc>
          <w:tcPr>
            <w:tcW w:w="1435" w:type="dxa"/>
            <w:tcBorders>
              <w:bottom w:val="single" w:sz="4" w:space="0" w:color="83B29B" w:themeColor="accent1"/>
            </w:tcBorders>
            <w:vAlign w:val="center"/>
          </w:tcPr>
          <w:p w14:paraId="18611B9F" w14:textId="7A32C187" w:rsidR="00856EDE" w:rsidRPr="00877C07" w:rsidRDefault="00E878AC" w:rsidP="00CE429B">
            <w:pPr>
              <w:pStyle w:val="Heading1"/>
            </w:pPr>
            <w:sdt>
              <w:sdtPr>
                <w:id w:val="-1939129183"/>
                <w:placeholder>
                  <w:docPart w:val="EB1B0FD325DA4980B00CF8A65608FE1E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877C07">
                  <w:t>Due Date</w:t>
                </w:r>
              </w:sdtContent>
            </w:sdt>
          </w:p>
        </w:tc>
      </w:tr>
      <w:tr w:rsidR="00856EDE" w14:paraId="239474AD" w14:textId="77777777" w:rsidTr="001069E0">
        <w:trPr>
          <w:trHeight w:val="442"/>
        </w:trPr>
        <w:tc>
          <w:tcPr>
            <w:tcW w:w="36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D6FB562" w14:textId="08374CEF" w:rsidR="00856EDE" w:rsidRDefault="00E878AC" w:rsidP="00CE429B">
            <w:sdt>
              <w:sdtPr>
                <w:id w:val="-165714137"/>
                <w:placeholder>
                  <w:docPart w:val="E297D8D192574EAEA2BB1CB90419A9F9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Oscar Ward</w:t>
                </w:r>
              </w:sdtContent>
            </w:sdt>
          </w:p>
        </w:tc>
        <w:tc>
          <w:tcPr>
            <w:tcW w:w="27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218E5515" w14:textId="7091C82A" w:rsidR="00856EDE" w:rsidRDefault="00E878AC" w:rsidP="00CE429B">
            <w:sdt>
              <w:sdtPr>
                <w:id w:val="67930083"/>
                <w:placeholder>
                  <w:docPart w:val="976204ABF91D4C27B614806C2D029EF8"/>
                </w:placeholder>
                <w15:appearance w15:val="hidden"/>
              </w:sdtPr>
              <w:sdtEndPr/>
              <w:sdtContent>
                <w:r w:rsidR="00CE429B">
                  <w:t>Removal</w:t>
                </w:r>
              </w:sdtContent>
            </w:sdt>
          </w:p>
        </w:tc>
        <w:tc>
          <w:tcPr>
            <w:tcW w:w="23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6C62D05B" w14:textId="5FF22585" w:rsidR="00856EDE" w:rsidRDefault="00856EDE" w:rsidP="00CE429B"/>
        </w:tc>
        <w:tc>
          <w:tcPr>
            <w:tcW w:w="14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25E02913" w14:textId="05D3CADB" w:rsidR="00856EDE" w:rsidRDefault="00E878AC" w:rsidP="00CE429B">
            <w:sdt>
              <w:sdtPr>
                <w:id w:val="2117487096"/>
                <w:placeholder>
                  <w:docPart w:val="CCFBF54C0A354B86A118810DDFF94BC8"/>
                </w:placeholder>
                <w15:appearance w15:val="hidden"/>
              </w:sdtPr>
              <w:sdtEndPr/>
              <w:sdtContent>
                <w:r w:rsidR="00CE429B">
                  <w:t>30/01/2026</w:t>
                </w:r>
              </w:sdtContent>
            </w:sdt>
          </w:p>
        </w:tc>
      </w:tr>
    </w:tbl>
    <w:p w14:paraId="114CE239" w14:textId="77777777" w:rsidR="00856EDE" w:rsidRDefault="00856EDE" w:rsidP="00CE42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6120"/>
        <w:gridCol w:w="1437"/>
        <w:gridCol w:w="1438"/>
      </w:tblGrid>
      <w:tr w:rsidR="002D2C31" w14:paraId="1C66F1AB" w14:textId="77777777" w:rsidTr="009F59F3">
        <w:trPr>
          <w:trHeight w:val="397"/>
        </w:trPr>
        <w:tc>
          <w:tcPr>
            <w:tcW w:w="1075" w:type="dxa"/>
            <w:tcBorders>
              <w:bottom w:val="single" w:sz="4" w:space="0" w:color="83B29B" w:themeColor="accent1"/>
            </w:tcBorders>
            <w:vAlign w:val="center"/>
          </w:tcPr>
          <w:p w14:paraId="4D8F6239" w14:textId="4085AA6A" w:rsidR="002D2C31" w:rsidRPr="00156A3A" w:rsidRDefault="00E878AC" w:rsidP="00CE429B">
            <w:pPr>
              <w:pStyle w:val="Heading1"/>
            </w:pPr>
            <w:sdt>
              <w:sdtPr>
                <w:id w:val="530854393"/>
                <w:placeholder>
                  <w:docPart w:val="8D98F5B9B5984777B959A79E0199CFBD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Qty</w:t>
                </w:r>
                <w:r w:rsidR="00156A3A">
                  <w:t xml:space="preserve"> </w:t>
                </w:r>
              </w:sdtContent>
            </w:sdt>
          </w:p>
        </w:tc>
        <w:tc>
          <w:tcPr>
            <w:tcW w:w="6120" w:type="dxa"/>
            <w:tcBorders>
              <w:bottom w:val="single" w:sz="4" w:space="0" w:color="83B29B" w:themeColor="accent1"/>
            </w:tcBorders>
            <w:vAlign w:val="center"/>
          </w:tcPr>
          <w:p w14:paraId="10B8036B" w14:textId="62E77474" w:rsidR="002D2C31" w:rsidRDefault="00E878AC" w:rsidP="00CE429B">
            <w:pPr>
              <w:pStyle w:val="Heading1"/>
            </w:pPr>
            <w:sdt>
              <w:sdtPr>
                <w:id w:val="2038998146"/>
                <w:placeholder>
                  <w:docPart w:val="371FBD8DDAA54EDBA8965668F5488146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Description</w:t>
                </w:r>
              </w:sdtContent>
            </w:sdt>
          </w:p>
        </w:tc>
        <w:tc>
          <w:tcPr>
            <w:tcW w:w="1437" w:type="dxa"/>
            <w:tcBorders>
              <w:bottom w:val="single" w:sz="4" w:space="0" w:color="83B29B" w:themeColor="accent1"/>
            </w:tcBorders>
            <w:vAlign w:val="center"/>
          </w:tcPr>
          <w:p w14:paraId="7E67EA1F" w14:textId="646B7F13" w:rsidR="002D2C31" w:rsidRDefault="00E878AC" w:rsidP="00CE429B">
            <w:pPr>
              <w:pStyle w:val="Heading1"/>
            </w:pPr>
            <w:sdt>
              <w:sdtPr>
                <w:id w:val="1507863871"/>
                <w:placeholder>
                  <w:docPart w:val="78854C837B9D4957B1B64A5EA62F9226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Unit Price</w:t>
                </w:r>
              </w:sdtContent>
            </w:sdt>
          </w:p>
        </w:tc>
        <w:tc>
          <w:tcPr>
            <w:tcW w:w="1438" w:type="dxa"/>
            <w:tcBorders>
              <w:bottom w:val="single" w:sz="4" w:space="0" w:color="83B29B" w:themeColor="accent1"/>
            </w:tcBorders>
            <w:vAlign w:val="center"/>
          </w:tcPr>
          <w:p w14:paraId="738DA7B0" w14:textId="0AF6DC30" w:rsidR="002D2C31" w:rsidRDefault="00E878AC" w:rsidP="00CE429B">
            <w:pPr>
              <w:pStyle w:val="Heading1"/>
            </w:pPr>
            <w:sdt>
              <w:sdtPr>
                <w:id w:val="-317345281"/>
                <w:placeholder>
                  <w:docPart w:val="D63A04ED07B94C76A642F62D9E3B5242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Line Total</w:t>
                </w:r>
              </w:sdtContent>
            </w:sdt>
          </w:p>
        </w:tc>
      </w:tr>
      <w:tr w:rsidR="002D2C31" w14:paraId="6A37B082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451E1CC" w14:textId="6F0C0D7C" w:rsidR="002D2C31" w:rsidRDefault="00E878AC" w:rsidP="00CE429B">
            <w:sdt>
              <w:sdtPr>
                <w:id w:val="-2121438034"/>
                <w:placeholder>
                  <w:docPart w:val="ED1247A87185448AB5B2E308A539F365"/>
                </w:placeholder>
                <w15:appearance w15:val="hidden"/>
              </w:sdtPr>
              <w:sdtEndPr/>
              <w:sdtContent>
                <w:r w:rsidR="00CE429B">
                  <w:t>1</w:t>
                </w:r>
              </w:sdtContent>
            </w:sdt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4501D2F" w14:textId="621AA58B" w:rsidR="002D2C31" w:rsidRDefault="00E878AC" w:rsidP="00CE429B">
            <w:sdt>
              <w:sdtPr>
                <w:id w:val="-16013733"/>
                <w:placeholder>
                  <w:docPart w:val="35213CBEC4EB4C2094B91C57FABFE498"/>
                </w:placeholder>
                <w15:appearance w15:val="hidden"/>
              </w:sdtPr>
              <w:sdtEndPr/>
              <w:sdtContent>
                <w:r w:rsidR="00CE429B">
                  <w:t>Deposit</w:t>
                </w:r>
              </w:sdtContent>
            </w:sdt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07C7841" w14:textId="2A48ADD4" w:rsidR="002D2C31" w:rsidRDefault="00E878AC" w:rsidP="00CE429B">
            <w:sdt>
              <w:sdtPr>
                <w:id w:val="-101037793"/>
                <w:placeholder>
                  <w:docPart w:val="EB4B73DC39084050BA97327DD461BEFD"/>
                </w:placeholder>
                <w15:appearance w15:val="hidden"/>
              </w:sdtPr>
              <w:sdtEndPr/>
              <w:sdtContent>
                <w:r w:rsidR="00CE429B">
                  <w:t>100.00</w:t>
                </w:r>
              </w:sdtContent>
            </w:sdt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21E29D5" w14:textId="71612133" w:rsidR="00C3490E" w:rsidRDefault="00E878AC" w:rsidP="00CE429B">
            <w:sdt>
              <w:sdtPr>
                <w:id w:val="-1090931575"/>
                <w:placeholder>
                  <w:docPart w:val="BE8412450D21481BB0CF495F0591B6CB"/>
                </w:placeholder>
                <w15:appearance w15:val="hidden"/>
              </w:sdtPr>
              <w:sdtEndPr/>
              <w:sdtContent>
                <w:r w:rsidR="00CE429B">
                  <w:t>100.00</w:t>
                </w:r>
              </w:sdtContent>
            </w:sdt>
          </w:p>
        </w:tc>
      </w:tr>
      <w:tr w:rsidR="00C3490E" w14:paraId="2DCA08E2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57B6D26" w14:textId="1905544D" w:rsidR="00C3490E" w:rsidRDefault="00E878AC" w:rsidP="00CE429B">
            <w:sdt>
              <w:sdtPr>
                <w:id w:val="1001091385"/>
                <w:placeholder>
                  <w:docPart w:val="A35852C0EA3F43FEACF114B8EEAE6639"/>
                </w:placeholder>
                <w15:appearance w15:val="hidden"/>
              </w:sdtPr>
              <w:sdtEndPr/>
              <w:sdtContent>
                <w:r w:rsidR="00CE429B">
                  <w:t>1</w:t>
                </w:r>
              </w:sdtContent>
            </w:sdt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1749A9" w14:textId="2234ACDB" w:rsidR="00C3490E" w:rsidRDefault="00E878AC" w:rsidP="00CE429B">
            <w:sdt>
              <w:sdtPr>
                <w:id w:val="415761836"/>
                <w:placeholder>
                  <w:docPart w:val="36DC9B4A189C46E0BDE11A5438107A41"/>
                </w:placeholder>
                <w15:appearance w15:val="hidden"/>
              </w:sdtPr>
              <w:sdtEndPr/>
              <w:sdtContent>
                <w:r w:rsidR="00CE429B">
                  <w:t>Removal</w:t>
                </w:r>
              </w:sdtContent>
            </w:sdt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7719FCD" w14:textId="78EF871A" w:rsidR="00C3490E" w:rsidRDefault="00E878AC" w:rsidP="00CE429B">
            <w:sdt>
              <w:sdtPr>
                <w:id w:val="1950348915"/>
                <w:placeholder>
                  <w:docPart w:val="057443145F264C95A0E609F134C30475"/>
                </w:placeholder>
                <w15:appearance w15:val="hidden"/>
              </w:sdtPr>
              <w:sdtEndPr/>
              <w:sdtContent>
                <w:r w:rsidR="00CE429B">
                  <w:t>200.00</w:t>
                </w:r>
              </w:sdtContent>
            </w:sdt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D0C5949" w14:textId="71FD21C9" w:rsidR="00C3490E" w:rsidRDefault="00E878AC" w:rsidP="00CE429B">
            <w:sdt>
              <w:sdtPr>
                <w:id w:val="-1057776972"/>
                <w:placeholder>
                  <w:docPart w:val="BE6CF0C983C24FA18810C54F1E4E12D8"/>
                </w:placeholder>
                <w15:appearance w15:val="hidden"/>
              </w:sdtPr>
              <w:sdtEndPr/>
              <w:sdtContent>
                <w:r w:rsidR="00CE429B">
                  <w:t>200.00</w:t>
                </w:r>
              </w:sdtContent>
            </w:sdt>
          </w:p>
        </w:tc>
      </w:tr>
      <w:tr w:rsidR="00B80F23" w14:paraId="05342553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AC384E4" w14:textId="391DBE32" w:rsidR="00B80F23" w:rsidRDefault="00CE429B" w:rsidP="00CE429B">
            <w:r>
              <w:t>1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9CE00E8" w14:textId="261F82F2" w:rsidR="00B80F23" w:rsidRDefault="00CE429B" w:rsidP="00CE429B">
            <w:r>
              <w:t>Storage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F05BB91" w14:textId="422C71A5" w:rsidR="00B80F23" w:rsidRDefault="00CE429B" w:rsidP="00CE429B">
            <w:r>
              <w:t>150.00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9F98A1C" w14:textId="3EE0CC96" w:rsidR="00B80F23" w:rsidRDefault="00CE429B" w:rsidP="00CE429B">
            <w:r>
              <w:t>150.00</w:t>
            </w:r>
          </w:p>
        </w:tc>
      </w:tr>
      <w:tr w:rsidR="00B80F23" w14:paraId="3B2870A3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C8889C4" w14:textId="77777777" w:rsidR="00B80F23" w:rsidRDefault="00B80F23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D19E8E9" w14:textId="77777777" w:rsidR="00B80F23" w:rsidRDefault="00B80F23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6092223" w14:textId="77777777" w:rsidR="00B80F23" w:rsidRDefault="00B80F23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76F7D57" w14:textId="77777777" w:rsidR="00B80F23" w:rsidRDefault="00B80F23" w:rsidP="00CE429B"/>
        </w:tc>
      </w:tr>
      <w:tr w:rsidR="00B80F23" w14:paraId="3A3AAE5B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975E4A0" w14:textId="77777777" w:rsidR="00B80F23" w:rsidRDefault="00B80F23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AD08592" w14:textId="77777777" w:rsidR="00B80F23" w:rsidRDefault="00B80F23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CA11BC4" w14:textId="77777777" w:rsidR="00B80F23" w:rsidRDefault="00B80F23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B2ECFF" w14:textId="77777777" w:rsidR="00B80F23" w:rsidRDefault="00B80F23" w:rsidP="00CE429B"/>
        </w:tc>
      </w:tr>
      <w:tr w:rsidR="00B80F23" w14:paraId="2692339A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83FA9FA" w14:textId="77777777" w:rsidR="00B80F23" w:rsidRDefault="00B80F23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D68E29E" w14:textId="77777777" w:rsidR="00B80F23" w:rsidRDefault="00B80F23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BCA988B" w14:textId="77777777" w:rsidR="00B80F23" w:rsidRDefault="00B80F23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64B01D6" w14:textId="77777777" w:rsidR="00B80F23" w:rsidRDefault="00B80F23" w:rsidP="00CE429B"/>
        </w:tc>
      </w:tr>
      <w:tr w:rsidR="001069E0" w14:paraId="7A836524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1D27203" w14:textId="77777777" w:rsidR="001069E0" w:rsidRDefault="001069E0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16CB97B" w14:textId="77777777" w:rsidR="001069E0" w:rsidRDefault="001069E0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31455BD" w14:textId="77777777" w:rsidR="001069E0" w:rsidRDefault="001069E0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E29F407" w14:textId="77777777" w:rsidR="001069E0" w:rsidRDefault="001069E0" w:rsidP="00CE429B"/>
        </w:tc>
      </w:tr>
      <w:tr w:rsidR="001069E0" w14:paraId="4823756F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DCC038D" w14:textId="77777777" w:rsidR="001069E0" w:rsidRDefault="001069E0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6B0FA3C" w14:textId="77777777" w:rsidR="001069E0" w:rsidRDefault="001069E0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E7CAA9C" w14:textId="77777777" w:rsidR="001069E0" w:rsidRDefault="001069E0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FAA0234" w14:textId="77777777" w:rsidR="001069E0" w:rsidRDefault="001069E0" w:rsidP="00CE429B"/>
        </w:tc>
      </w:tr>
      <w:tr w:rsidR="001069E0" w14:paraId="2ED20CA6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35CF66C" w14:textId="77777777" w:rsidR="001069E0" w:rsidRDefault="001069E0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0665191" w14:textId="77777777" w:rsidR="001069E0" w:rsidRDefault="001069E0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0541AB1" w14:textId="77777777" w:rsidR="001069E0" w:rsidRDefault="001069E0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590CB3F" w14:textId="77777777" w:rsidR="001069E0" w:rsidRDefault="001069E0" w:rsidP="00CE429B"/>
        </w:tc>
      </w:tr>
      <w:tr w:rsidR="005E0721" w14:paraId="52F3BF8D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B3C1133" w14:textId="77777777" w:rsidR="005E0721" w:rsidRDefault="005E0721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A6CA3A6" w14:textId="77777777" w:rsidR="005E0721" w:rsidRDefault="005E0721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4CEF425" w14:textId="77777777" w:rsidR="005E0721" w:rsidRDefault="005E0721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278E4F0" w14:textId="77777777" w:rsidR="005E0721" w:rsidRDefault="005E0721" w:rsidP="00CE429B"/>
        </w:tc>
      </w:tr>
      <w:tr w:rsidR="005E0721" w14:paraId="138DCF42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C08616E" w14:textId="77777777" w:rsidR="005E0721" w:rsidRDefault="005E0721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88EB7AB" w14:textId="77777777" w:rsidR="005E0721" w:rsidRDefault="005E0721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628D498" w14:textId="77777777" w:rsidR="005E0721" w:rsidRDefault="005E0721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7708AE8" w14:textId="77777777" w:rsidR="005E0721" w:rsidRDefault="005E0721" w:rsidP="00CE429B"/>
        </w:tc>
      </w:tr>
      <w:tr w:rsidR="005E0721" w14:paraId="257060CF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254DCCF" w14:textId="77777777" w:rsidR="005E0721" w:rsidRDefault="005E0721" w:rsidP="00CE429B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CA7D621" w14:textId="77777777" w:rsidR="005E0721" w:rsidRDefault="005E0721" w:rsidP="00CE429B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DCE7D2A" w14:textId="77777777" w:rsidR="005E0721" w:rsidRDefault="005E0721" w:rsidP="00CE429B"/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5A4918B" w14:textId="77777777" w:rsidR="005E0721" w:rsidRDefault="005E0721" w:rsidP="00CE429B"/>
        </w:tc>
      </w:tr>
      <w:tr w:rsidR="005E0721" w14:paraId="19139FAA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</w:tcBorders>
            <w:vAlign w:val="center"/>
          </w:tcPr>
          <w:p w14:paraId="633E9A79" w14:textId="77777777" w:rsidR="005E0721" w:rsidRDefault="005E0721" w:rsidP="00CE429B"/>
        </w:tc>
        <w:tc>
          <w:tcPr>
            <w:tcW w:w="6120" w:type="dxa"/>
            <w:tcBorders>
              <w:top w:val="single" w:sz="4" w:space="0" w:color="83B29B" w:themeColor="accent1"/>
            </w:tcBorders>
            <w:vAlign w:val="center"/>
          </w:tcPr>
          <w:p w14:paraId="73B8F36A" w14:textId="77777777" w:rsidR="005E0721" w:rsidRDefault="005E0721" w:rsidP="00CE429B"/>
        </w:tc>
        <w:tc>
          <w:tcPr>
            <w:tcW w:w="1437" w:type="dxa"/>
            <w:tcBorders>
              <w:top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95F1316" w14:textId="6F0E3368" w:rsidR="005E0721" w:rsidRDefault="00E878AC" w:rsidP="00CE429B">
            <w:pPr>
              <w:pStyle w:val="Heading1"/>
            </w:pPr>
            <w:sdt>
              <w:sdtPr>
                <w:id w:val="-1007976488"/>
                <w:placeholder>
                  <w:docPart w:val="C65DEF773FE54C7EB8AA1ED5DECD4CD4"/>
                </w:placeholder>
                <w:temporary/>
                <w:showingPlcHdr/>
                <w15:appearance w15:val="hidden"/>
              </w:sdtPr>
              <w:sdtEndPr/>
              <w:sdtContent>
                <w:r w:rsidR="005E0721">
                  <w:t>Subtotal</w:t>
                </w:r>
              </w:sdtContent>
            </w:sdt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6F6BE3EB" w14:textId="5DAC3767" w:rsidR="005E0721" w:rsidRDefault="00E878AC" w:rsidP="00CE429B">
            <w:pPr>
              <w:pStyle w:val="Totals"/>
              <w:jc w:val="left"/>
            </w:pPr>
            <w:sdt>
              <w:sdtPr>
                <w:id w:val="-1602253610"/>
                <w:placeholder>
                  <w:docPart w:val="2836A214172D41848D721E38C20CDE00"/>
                </w:placeholder>
                <w15:appearance w15:val="hidden"/>
              </w:sdtPr>
              <w:sdtEndPr/>
              <w:sdtContent>
                <w:r w:rsidR="00CE429B">
                  <w:t>450.00</w:t>
                </w:r>
              </w:sdtContent>
            </w:sdt>
          </w:p>
        </w:tc>
      </w:tr>
      <w:tr w:rsidR="005E0721" w14:paraId="3C3764A9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20E108D0" w14:textId="77777777" w:rsidR="005E0721" w:rsidRDefault="005E0721" w:rsidP="00CE429B"/>
        </w:tc>
        <w:tc>
          <w:tcPr>
            <w:tcW w:w="6120" w:type="dxa"/>
            <w:vAlign w:val="center"/>
          </w:tcPr>
          <w:p w14:paraId="741BD50C" w14:textId="2F4AFF38" w:rsidR="005E0721" w:rsidRDefault="00CE429B" w:rsidP="00CE42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2DD3B2" wp14:editId="02CB04CA">
                      <wp:simplePos x="0" y="0"/>
                      <wp:positionH relativeFrom="column">
                        <wp:posOffset>25041</wp:posOffset>
                      </wp:positionH>
                      <wp:positionV relativeFrom="paragraph">
                        <wp:posOffset>47873</wp:posOffset>
                      </wp:positionV>
                      <wp:extent cx="3240157" cy="496957"/>
                      <wp:effectExtent l="0" t="0" r="17780" b="17780"/>
                      <wp:wrapNone/>
                      <wp:docPr id="201267379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157" cy="496957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8FBF6E" w14:textId="00A5AD4F" w:rsidR="00CE429B" w:rsidRPr="00CE429B" w:rsidRDefault="00CE429B" w:rsidP="00CE429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hyperlink r:id="rId10" w:history="1">
                                    <w:r w:rsidRPr="00CE429B">
                                      <w:rPr>
                                        <w:rStyle w:val="Hyperlink"/>
                                        <w:b/>
                                        <w:bCs/>
                                      </w:rPr>
                                      <w:t>Pay With Blink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2DD3B2" id="Rectangle: Rounded Corners 1" o:spid="_x0000_s1026" style="position:absolute;margin-left:1.95pt;margin-top:3.75pt;width:255.15pt;height:3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" fillcolor="#93caf2 [3207]" strokecolor="#062033 [487]" strokeweight="2pt">
                      <v:textbox>
                        <w:txbxContent>
                          <w:p w14:paraId="1B8FBF6E" w14:textId="00A5AD4F" w:rsidR="00CE429B" w:rsidRPr="00CE429B" w:rsidRDefault="00CE429B" w:rsidP="00CE429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hyperlink r:id="rId11" w:history="1">
                              <w:r w:rsidRPr="00CE429B">
                                <w:rPr>
                                  <w:rStyle w:val="Hyperlink"/>
                                  <w:b/>
                                  <w:bCs/>
                                </w:rPr>
                                <w:t>Pay With Blink</w:t>
                              </w:r>
                            </w:hyperlink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6AC9241E" w14:textId="014E1850" w:rsidR="005E0721" w:rsidRDefault="00CE429B" w:rsidP="00CE429B">
            <w:pPr>
              <w:pStyle w:val="Heading1"/>
            </w:pPr>
            <w:r>
              <w:t>VAT (20%)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417B8F5B" w14:textId="553B8ED3" w:rsidR="005E0721" w:rsidRDefault="00E878AC" w:rsidP="00CE429B">
            <w:pPr>
              <w:pStyle w:val="Totals"/>
              <w:jc w:val="left"/>
            </w:pPr>
            <w:sdt>
              <w:sdtPr>
                <w:id w:val="11963529"/>
                <w:placeholder>
                  <w:docPart w:val="2F321AF4F05C4510B7DAF2A8012599C0"/>
                </w:placeholder>
                <w15:appearance w15:val="hidden"/>
              </w:sdtPr>
              <w:sdtEndPr/>
              <w:sdtContent>
                <w:r w:rsidR="00CE429B">
                  <w:t>90.00</w:t>
                </w:r>
              </w:sdtContent>
            </w:sdt>
          </w:p>
        </w:tc>
      </w:tr>
      <w:tr w:rsidR="005E0721" w14:paraId="5B4440F8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341D6FA0" w14:textId="77777777" w:rsidR="005E0721" w:rsidRDefault="005E0721" w:rsidP="00CE429B"/>
        </w:tc>
        <w:tc>
          <w:tcPr>
            <w:tcW w:w="6120" w:type="dxa"/>
            <w:vAlign w:val="center"/>
          </w:tcPr>
          <w:p w14:paraId="68502ADC" w14:textId="77777777" w:rsidR="005E0721" w:rsidRDefault="005E0721" w:rsidP="00CE429B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66891CAD" w14:textId="36992A39" w:rsidR="005E0721" w:rsidRDefault="00E878AC" w:rsidP="00CE429B">
            <w:pPr>
              <w:pStyle w:val="Heading1"/>
            </w:pPr>
            <w:sdt>
              <w:sdtPr>
                <w:id w:val="1022060310"/>
                <w:placeholder>
                  <w:docPart w:val="4D12A66C81A548EA86DFDB46A42432F0"/>
                </w:placeholder>
                <w:temporary/>
                <w:showingPlcHdr/>
                <w15:appearance w15:val="hidden"/>
              </w:sdtPr>
              <w:sdtEndPr/>
              <w:sdtContent>
                <w:r w:rsidR="005E0721">
                  <w:t>Total</w:t>
                </w:r>
              </w:sdtContent>
            </w:sdt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351E021F" w14:textId="1D9C5B0D" w:rsidR="005E0721" w:rsidRDefault="00E878AC" w:rsidP="00CE429B">
            <w:pPr>
              <w:pStyle w:val="Totals"/>
              <w:jc w:val="left"/>
            </w:pPr>
            <w:sdt>
              <w:sdtPr>
                <w:id w:val="-1944681675"/>
                <w:placeholder>
                  <w:docPart w:val="EC2B28D231C548809204E503A37054CD"/>
                </w:placeholder>
                <w15:appearance w15:val="hidden"/>
              </w:sdtPr>
              <w:sdtEndPr/>
              <w:sdtContent>
                <w:r w:rsidR="00CE429B">
                  <w:t>540.00</w:t>
                </w:r>
              </w:sdtContent>
            </w:sdt>
          </w:p>
        </w:tc>
      </w:tr>
    </w:tbl>
    <w:p w14:paraId="647D3E89" w14:textId="590388BA" w:rsidR="001069E0" w:rsidRDefault="00E878AC" w:rsidP="00CE429B">
      <w:pPr>
        <w:pStyle w:val="ContactInfo"/>
        <w:jc w:val="left"/>
      </w:pPr>
      <w:sdt>
        <w:sdtPr>
          <w:id w:val="107098354"/>
          <w:placeholder>
            <w:docPart w:val="6F1F32CF413A448D8D9B8A6A7B66B39F"/>
          </w:placeholder>
          <w:showingPlcHdr/>
          <w15:appearance w15:val="hidden"/>
        </w:sdtPr>
        <w:sdtEndPr/>
        <w:sdtContent>
          <w:r w:rsidR="00156A3A" w:rsidRPr="00156A3A">
            <w:t>Make all checks payable to</w:t>
          </w:r>
        </w:sdtContent>
      </w:sdt>
      <w:r w:rsidR="00156A3A">
        <w:t xml:space="preserve"> </w:t>
      </w:r>
      <w:sdt>
        <w:sdtPr>
          <w:id w:val="453370213"/>
          <w:placeholder>
            <w:docPart w:val="269AEA7A9F0447D3A3AF74D2CC5BCA4A"/>
          </w:placeholder>
          <w15:appearance w15:val="hidden"/>
        </w:sdtPr>
        <w:sdtEndPr/>
        <w:sdtContent>
          <w:r w:rsidR="00CE429B">
            <w:t>BLINK PAYMENT</w:t>
          </w:r>
        </w:sdtContent>
      </w:sdt>
    </w:p>
    <w:p w14:paraId="0DD98E67" w14:textId="0388FB4F" w:rsidR="00A81CA6" w:rsidRDefault="00E878AC" w:rsidP="00CE429B">
      <w:pPr>
        <w:pStyle w:val="Thankyou"/>
        <w:jc w:val="left"/>
      </w:pPr>
      <w:sdt>
        <w:sdtPr>
          <w:id w:val="403270095"/>
          <w:placeholder>
            <w:docPart w:val="91DA2E4A30164BCDB759F34AEF6AFC1E"/>
          </w:placeholder>
          <w:showingPlcHdr/>
          <w15:appearance w15:val="hidden"/>
        </w:sdtPr>
        <w:sdtEndPr/>
        <w:sdtContent>
          <w:r w:rsidR="00156A3A" w:rsidRPr="00DB3205">
            <w:t>Thank you for your business!</w:t>
          </w:r>
        </w:sdtContent>
      </w:sdt>
    </w:p>
    <w:sectPr w:rsidR="00A81CA6" w:rsidSect="00444EC5">
      <w:footerReference w:type="default" r:id="rId12"/>
      <w:pgSz w:w="12240" w:h="15840"/>
      <w:pgMar w:top="403" w:right="1080" w:bottom="48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63E0" w14:textId="77777777" w:rsidR="00E878AC" w:rsidRDefault="00E878AC" w:rsidP="00EE0F7F">
      <w:r>
        <w:separator/>
      </w:r>
    </w:p>
  </w:endnote>
  <w:endnote w:type="continuationSeparator" w:id="0">
    <w:p w14:paraId="140C09EE" w14:textId="77777777" w:rsidR="00E878AC" w:rsidRDefault="00E878AC" w:rsidP="00EE0F7F">
      <w:r>
        <w:continuationSeparator/>
      </w:r>
    </w:p>
  </w:endnote>
  <w:endnote w:type="continuationNotice" w:id="1">
    <w:p w14:paraId="02D649C6" w14:textId="77777777" w:rsidR="00E878AC" w:rsidRDefault="00E878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545CF" w14:textId="77777777" w:rsidR="00DA124E" w:rsidRDefault="00DA124E" w:rsidP="00EE0F7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33DEBA" w14:textId="77777777" w:rsidR="00DA124E" w:rsidRDefault="00DA124E" w:rsidP="00EE0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EEF49" w14:textId="77777777" w:rsidR="00E878AC" w:rsidRDefault="00E878AC" w:rsidP="00EE0F7F">
      <w:r>
        <w:separator/>
      </w:r>
    </w:p>
  </w:footnote>
  <w:footnote w:type="continuationSeparator" w:id="0">
    <w:p w14:paraId="740A5433" w14:textId="77777777" w:rsidR="00E878AC" w:rsidRDefault="00E878AC" w:rsidP="00EE0F7F">
      <w:r>
        <w:continuationSeparator/>
      </w:r>
    </w:p>
  </w:footnote>
  <w:footnote w:type="continuationNotice" w:id="1">
    <w:p w14:paraId="69D5A30A" w14:textId="77777777" w:rsidR="00E878AC" w:rsidRDefault="00E878A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9B"/>
    <w:rsid w:val="00003839"/>
    <w:rsid w:val="00016EEA"/>
    <w:rsid w:val="00017EBC"/>
    <w:rsid w:val="0004621B"/>
    <w:rsid w:val="0006755F"/>
    <w:rsid w:val="00071BD6"/>
    <w:rsid w:val="0007294A"/>
    <w:rsid w:val="00084A50"/>
    <w:rsid w:val="000A71D3"/>
    <w:rsid w:val="000E34F4"/>
    <w:rsid w:val="000F3D19"/>
    <w:rsid w:val="001069E0"/>
    <w:rsid w:val="00124AE4"/>
    <w:rsid w:val="00131F5D"/>
    <w:rsid w:val="00141CC5"/>
    <w:rsid w:val="00156A3A"/>
    <w:rsid w:val="00161833"/>
    <w:rsid w:val="001763E5"/>
    <w:rsid w:val="0018346C"/>
    <w:rsid w:val="00184F6D"/>
    <w:rsid w:val="001A3478"/>
    <w:rsid w:val="001C2395"/>
    <w:rsid w:val="001D02AD"/>
    <w:rsid w:val="001D1A99"/>
    <w:rsid w:val="001E2363"/>
    <w:rsid w:val="001F1199"/>
    <w:rsid w:val="00202A3A"/>
    <w:rsid w:val="00215AB4"/>
    <w:rsid w:val="00232D51"/>
    <w:rsid w:val="00232DEA"/>
    <w:rsid w:val="00243832"/>
    <w:rsid w:val="00253682"/>
    <w:rsid w:val="0027214F"/>
    <w:rsid w:val="002A2D37"/>
    <w:rsid w:val="002B425B"/>
    <w:rsid w:val="002C15E0"/>
    <w:rsid w:val="002C31B5"/>
    <w:rsid w:val="002D2C31"/>
    <w:rsid w:val="002E1650"/>
    <w:rsid w:val="002E2FED"/>
    <w:rsid w:val="002F145D"/>
    <w:rsid w:val="002F405A"/>
    <w:rsid w:val="002F4591"/>
    <w:rsid w:val="002F5823"/>
    <w:rsid w:val="00301B2D"/>
    <w:rsid w:val="00305145"/>
    <w:rsid w:val="003276AC"/>
    <w:rsid w:val="003347B7"/>
    <w:rsid w:val="00335034"/>
    <w:rsid w:val="003525FA"/>
    <w:rsid w:val="00360364"/>
    <w:rsid w:val="00371BBE"/>
    <w:rsid w:val="003727B8"/>
    <w:rsid w:val="0038422B"/>
    <w:rsid w:val="00390027"/>
    <w:rsid w:val="003F3E49"/>
    <w:rsid w:val="004367E7"/>
    <w:rsid w:val="00444EC5"/>
    <w:rsid w:val="00445DD9"/>
    <w:rsid w:val="00450F95"/>
    <w:rsid w:val="00456340"/>
    <w:rsid w:val="00466686"/>
    <w:rsid w:val="00467003"/>
    <w:rsid w:val="004A0E9A"/>
    <w:rsid w:val="004A3861"/>
    <w:rsid w:val="004B7DB3"/>
    <w:rsid w:val="004C213B"/>
    <w:rsid w:val="004E69B5"/>
    <w:rsid w:val="00502726"/>
    <w:rsid w:val="00502760"/>
    <w:rsid w:val="00513B33"/>
    <w:rsid w:val="00520564"/>
    <w:rsid w:val="0053314D"/>
    <w:rsid w:val="00541768"/>
    <w:rsid w:val="00542006"/>
    <w:rsid w:val="00555DD9"/>
    <w:rsid w:val="00560557"/>
    <w:rsid w:val="005A2890"/>
    <w:rsid w:val="005C3329"/>
    <w:rsid w:val="005C4466"/>
    <w:rsid w:val="005C5FF1"/>
    <w:rsid w:val="005E0721"/>
    <w:rsid w:val="005E117D"/>
    <w:rsid w:val="005E53DC"/>
    <w:rsid w:val="00606F22"/>
    <w:rsid w:val="006350A1"/>
    <w:rsid w:val="00635AE7"/>
    <w:rsid w:val="006464AA"/>
    <w:rsid w:val="0065420D"/>
    <w:rsid w:val="00663B7E"/>
    <w:rsid w:val="00675F8F"/>
    <w:rsid w:val="00676AF4"/>
    <w:rsid w:val="00677DD8"/>
    <w:rsid w:val="006B4F86"/>
    <w:rsid w:val="006C4559"/>
    <w:rsid w:val="006D579D"/>
    <w:rsid w:val="00705493"/>
    <w:rsid w:val="0074217B"/>
    <w:rsid w:val="007603E8"/>
    <w:rsid w:val="00767D7F"/>
    <w:rsid w:val="007A2DFF"/>
    <w:rsid w:val="007B0F08"/>
    <w:rsid w:val="00846FB5"/>
    <w:rsid w:val="00847E9A"/>
    <w:rsid w:val="00856EDE"/>
    <w:rsid w:val="008613C4"/>
    <w:rsid w:val="00865239"/>
    <w:rsid w:val="00870164"/>
    <w:rsid w:val="008757BD"/>
    <w:rsid w:val="00877C07"/>
    <w:rsid w:val="00883DD4"/>
    <w:rsid w:val="00893D5F"/>
    <w:rsid w:val="00897DC4"/>
    <w:rsid w:val="008A48A3"/>
    <w:rsid w:val="008E03BD"/>
    <w:rsid w:val="008E5173"/>
    <w:rsid w:val="00905964"/>
    <w:rsid w:val="00914773"/>
    <w:rsid w:val="009468C8"/>
    <w:rsid w:val="00947982"/>
    <w:rsid w:val="00973CF1"/>
    <w:rsid w:val="009A1458"/>
    <w:rsid w:val="009D2341"/>
    <w:rsid w:val="009D382B"/>
    <w:rsid w:val="009E49DD"/>
    <w:rsid w:val="009F1D23"/>
    <w:rsid w:val="009F2D75"/>
    <w:rsid w:val="009F3F74"/>
    <w:rsid w:val="009F59F3"/>
    <w:rsid w:val="00A2654F"/>
    <w:rsid w:val="00A274D6"/>
    <w:rsid w:val="00A605F5"/>
    <w:rsid w:val="00A64CF9"/>
    <w:rsid w:val="00A81CA6"/>
    <w:rsid w:val="00A82089"/>
    <w:rsid w:val="00A82BF5"/>
    <w:rsid w:val="00A90A2D"/>
    <w:rsid w:val="00AC6A6B"/>
    <w:rsid w:val="00AF7D1F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E4410"/>
    <w:rsid w:val="00BE7F47"/>
    <w:rsid w:val="00BF6121"/>
    <w:rsid w:val="00C17717"/>
    <w:rsid w:val="00C25BD7"/>
    <w:rsid w:val="00C33E0B"/>
    <w:rsid w:val="00C3490E"/>
    <w:rsid w:val="00C4631C"/>
    <w:rsid w:val="00C55997"/>
    <w:rsid w:val="00C6713E"/>
    <w:rsid w:val="00C72F49"/>
    <w:rsid w:val="00C94F57"/>
    <w:rsid w:val="00CA6586"/>
    <w:rsid w:val="00CB6D77"/>
    <w:rsid w:val="00CD21D4"/>
    <w:rsid w:val="00CD6251"/>
    <w:rsid w:val="00CE429B"/>
    <w:rsid w:val="00CE6FBB"/>
    <w:rsid w:val="00CF3D54"/>
    <w:rsid w:val="00D062FE"/>
    <w:rsid w:val="00D1091B"/>
    <w:rsid w:val="00D27961"/>
    <w:rsid w:val="00D42D80"/>
    <w:rsid w:val="00D45686"/>
    <w:rsid w:val="00D46230"/>
    <w:rsid w:val="00D56588"/>
    <w:rsid w:val="00D57EB6"/>
    <w:rsid w:val="00D62BD5"/>
    <w:rsid w:val="00D6531A"/>
    <w:rsid w:val="00D8503D"/>
    <w:rsid w:val="00DA124E"/>
    <w:rsid w:val="00DA3056"/>
    <w:rsid w:val="00DB3205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878AC"/>
    <w:rsid w:val="00E91723"/>
    <w:rsid w:val="00E93F0C"/>
    <w:rsid w:val="00E97788"/>
    <w:rsid w:val="00EA2951"/>
    <w:rsid w:val="00EB59E9"/>
    <w:rsid w:val="00EC23BD"/>
    <w:rsid w:val="00EC4567"/>
    <w:rsid w:val="00EE0F7F"/>
    <w:rsid w:val="00F1176D"/>
    <w:rsid w:val="00F15F52"/>
    <w:rsid w:val="00F33413"/>
    <w:rsid w:val="00F34E9F"/>
    <w:rsid w:val="00F53936"/>
    <w:rsid w:val="00F7001B"/>
    <w:rsid w:val="00F734DA"/>
    <w:rsid w:val="00F8217C"/>
    <w:rsid w:val="00F91374"/>
    <w:rsid w:val="00F9697E"/>
    <w:rsid w:val="00FD225F"/>
    <w:rsid w:val="00FF35D4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6CF6A0"/>
  <w15:docId w15:val="{CEAEB91C-6482-437A-8962-C3F69061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A3A"/>
    <w:rPr>
      <w:color w:val="1D3451" w:themeColor="accent2"/>
      <w:spacing w:val="10"/>
      <w:sz w:val="18"/>
    </w:rPr>
  </w:style>
  <w:style w:type="paragraph" w:styleId="Heading1">
    <w:name w:val="heading 1"/>
    <w:basedOn w:val="Normal"/>
    <w:uiPriority w:val="3"/>
    <w:qFormat/>
    <w:rsid w:val="00CD6251"/>
    <w:pPr>
      <w:keepNext/>
      <w:outlineLvl w:val="0"/>
    </w:pPr>
    <w:rPr>
      <w:rFonts w:asciiTheme="majorHAnsi" w:hAnsiTheme="majorHAnsi" w:cs="Arial"/>
      <w:b/>
      <w:bCs/>
      <w:caps/>
      <w:color w:val="5E5B95" w:themeColor="accent6" w:themeShade="BF"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445DD9"/>
    <w:pPr>
      <w:spacing w:line="800" w:lineRule="exact"/>
      <w:contextualSpacing/>
      <w:jc w:val="center"/>
    </w:pPr>
    <w:rPr>
      <w:rFonts w:asciiTheme="majorHAnsi" w:eastAsiaTheme="majorEastAsia" w:hAnsiTheme="majorHAnsi" w:cs="Times New Roman (Headings CS)"/>
      <w:caps/>
      <w:color w:val="5E5B95" w:themeColor="accent6" w:themeShade="BF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445DD9"/>
    <w:rPr>
      <w:rFonts w:asciiTheme="majorHAnsi" w:eastAsiaTheme="majorEastAsia" w:hAnsiTheme="majorHAnsi" w:cs="Times New Roman (Headings CS)"/>
      <w:caps/>
      <w:color w:val="5E5B95" w:themeColor="accent6" w:themeShade="BF"/>
      <w:spacing w:val="10"/>
      <w:kern w:val="28"/>
      <w:sz w:val="72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663B7E"/>
    <w:tblPr>
      <w:tblStyleRowBandSize w:val="1"/>
      <w:tblStyleColBandSize w:val="1"/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sz="6" w:space="0" w:color="83B29B" w:themeColor="accent1"/>
        </w:tcBorders>
      </w:tcPr>
    </w:tblStylePr>
    <w:tblStylePr w:type="lastRow">
      <w:rPr>
        <w:b/>
        <w:bCs/>
      </w:rPr>
      <w:tblPr/>
      <w:tcPr>
        <w:tcBorders>
          <w:top w:val="single" w:sz="6" w:space="0" w:color="83B2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44EC5"/>
    <w:tblPr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qFormat/>
    <w:rsid w:val="00C94F57"/>
    <w:pPr>
      <w:outlineLvl w:val="0"/>
    </w:pPr>
  </w:style>
  <w:style w:type="paragraph" w:customStyle="1" w:styleId="Totals">
    <w:name w:val="Totals"/>
    <w:basedOn w:val="Right-alignedtext"/>
    <w:qFormat/>
    <w:rsid w:val="00677DD8"/>
    <w:rPr>
      <w:b/>
    </w:rPr>
  </w:style>
  <w:style w:type="table" w:styleId="GridTable1Light-Accent4">
    <w:name w:val="Grid Table 1 Light Accent 4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3E9F9" w:themeColor="accent4" w:themeTint="66"/>
        <w:left w:val="single" w:sz="4" w:space="0" w:color="D3E9F9" w:themeColor="accent4" w:themeTint="66"/>
        <w:bottom w:val="single" w:sz="4" w:space="0" w:color="D3E9F9" w:themeColor="accent4" w:themeTint="66"/>
        <w:right w:val="single" w:sz="4" w:space="0" w:color="D3E9F9" w:themeColor="accent4" w:themeTint="66"/>
        <w:insideH w:val="single" w:sz="4" w:space="0" w:color="D3E9F9" w:themeColor="accent4" w:themeTint="66"/>
        <w:insideV w:val="single" w:sz="4" w:space="0" w:color="D3E9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DF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F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1D0E2" w:themeColor="accent6" w:themeTint="66"/>
        <w:left w:val="single" w:sz="4" w:space="0" w:color="D1D0E2" w:themeColor="accent6" w:themeTint="66"/>
        <w:bottom w:val="single" w:sz="4" w:space="0" w:color="D1D0E2" w:themeColor="accent6" w:themeTint="66"/>
        <w:right w:val="single" w:sz="4" w:space="0" w:color="D1D0E2" w:themeColor="accent6" w:themeTint="66"/>
        <w:insideH w:val="single" w:sz="4" w:space="0" w:color="D1D0E2" w:themeColor="accent6" w:themeTint="66"/>
        <w:insideV w:val="single" w:sz="4" w:space="0" w:color="D1D0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B8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8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nhideWhenUsed/>
    <w:rsid w:val="00CE4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ecure.blinkpayment.co.uk/jfinlaydemo/l/XBLpaf1Dw?utm_source=link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ecure.blinkpayment.co.uk/jfinlaydemo/l/XBLpaf1Dw?utm_source=link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eFinlay\AppData\Roaming\Microsoft\Templates\Service%20invoice%20(simple%20lines%20design%20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F31B794E1149CBAD9DB7AE9E7DE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C6F26-BAD9-4E05-9CFB-D5ED466B386A}"/>
      </w:docPartPr>
      <w:docPartBody>
        <w:p w:rsidR="00C227BF" w:rsidRDefault="00C227BF">
          <w:pPr>
            <w:pStyle w:val="EEF31B794E1149CBAD9DB7AE9E7DE9FF"/>
          </w:pPr>
          <w:r w:rsidRPr="00156A3A">
            <w:t>Invoice</w:t>
          </w:r>
        </w:p>
      </w:docPartBody>
    </w:docPart>
    <w:docPart>
      <w:docPartPr>
        <w:name w:val="2085727CD2724B6E94DBE4DB4478B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84A17-5954-4409-8FC9-057295E05FDF}"/>
      </w:docPartPr>
      <w:docPartBody>
        <w:p w:rsidR="00C227BF" w:rsidRDefault="00C227BF">
          <w:pPr>
            <w:pStyle w:val="2085727CD2724B6E94DBE4DB4478B1F0"/>
          </w:pPr>
          <w:r w:rsidRPr="00156A3A">
            <w:t>DATE:</w:t>
          </w:r>
        </w:p>
      </w:docPartBody>
    </w:docPart>
    <w:docPart>
      <w:docPartPr>
        <w:name w:val="08AB41D0B8734A2EB3FEA9262BB28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8A422-F26B-43A0-AF4A-B18351E51F73}"/>
      </w:docPartPr>
      <w:docPartBody>
        <w:p w:rsidR="00C227BF" w:rsidRDefault="00C227BF">
          <w:pPr>
            <w:pStyle w:val="08AB41D0B8734A2EB3FEA9262BB28F07"/>
          </w:pPr>
          <w:r w:rsidRPr="00156A3A">
            <w:t>Date</w:t>
          </w:r>
        </w:p>
      </w:docPartBody>
    </w:docPart>
    <w:docPart>
      <w:docPartPr>
        <w:name w:val="ABDF2F670B604572B33580A6764B8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8575B-D804-467F-BA4D-BC4A6DBED7B1}"/>
      </w:docPartPr>
      <w:docPartBody>
        <w:p w:rsidR="00C227BF" w:rsidRDefault="00C227BF">
          <w:pPr>
            <w:pStyle w:val="ABDF2F670B604572B33580A6764B8F80"/>
          </w:pPr>
          <w:r w:rsidRPr="00156A3A">
            <w:t>INVOICE #</w:t>
          </w:r>
        </w:p>
      </w:docPartBody>
    </w:docPart>
    <w:docPart>
      <w:docPartPr>
        <w:name w:val="742A8E925D314C839AAE25367EC44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A49E1-42EE-4596-B61B-74E7CC097EBA}"/>
      </w:docPartPr>
      <w:docPartBody>
        <w:p w:rsidR="00C227BF" w:rsidRDefault="00C227BF">
          <w:pPr>
            <w:pStyle w:val="742A8E925D314C839AAE25367EC448D7"/>
          </w:pPr>
          <w:r w:rsidRPr="00156A3A">
            <w:t>100</w:t>
          </w:r>
        </w:p>
      </w:docPartBody>
    </w:docPart>
    <w:docPart>
      <w:docPartPr>
        <w:name w:val="61824D4EE9F342ED9CB0ED068A7C7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DDCB1-FE6A-47AA-B7DA-97538D33D279}"/>
      </w:docPartPr>
      <w:docPartBody>
        <w:p w:rsidR="00C227BF" w:rsidRDefault="00C227BF">
          <w:pPr>
            <w:pStyle w:val="61824D4EE9F342ED9CB0ED068A7C74F2"/>
          </w:pPr>
          <w:r w:rsidRPr="00156A3A">
            <w:t>Customer ID:</w:t>
          </w:r>
        </w:p>
      </w:docPartBody>
    </w:docPart>
    <w:docPart>
      <w:docPartPr>
        <w:name w:val="CA5EE600D6CC45C8BACEEFAFA2E6D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611E7-0458-4D38-A082-E194F11EF66C}"/>
      </w:docPartPr>
      <w:docPartBody>
        <w:p w:rsidR="00C227BF" w:rsidRDefault="00C227BF">
          <w:pPr>
            <w:pStyle w:val="CA5EE600D6CC45C8BACEEFAFA2E6DC82"/>
          </w:pPr>
          <w:r w:rsidRPr="00156A3A">
            <w:t>ABC12345</w:t>
          </w:r>
        </w:p>
      </w:docPartBody>
    </w:docPart>
    <w:docPart>
      <w:docPartPr>
        <w:name w:val="6A441206761845E1B62A97CCB74E3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821BD-1226-41C8-A474-BED33BA43549}"/>
      </w:docPartPr>
      <w:docPartBody>
        <w:p w:rsidR="00C227BF" w:rsidRDefault="00C227BF">
          <w:pPr>
            <w:pStyle w:val="6A441206761845E1B62A97CCB74E3432"/>
          </w:pPr>
          <w:r w:rsidRPr="00156A3A">
            <w:t>To:</w:t>
          </w:r>
        </w:p>
      </w:docPartBody>
    </w:docPart>
    <w:docPart>
      <w:docPartPr>
        <w:name w:val="DC44C284B00A480596105E3673AE5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E3A2B-AC3F-4C6F-84B3-223688C84BB0}"/>
      </w:docPartPr>
      <w:docPartBody>
        <w:p w:rsidR="00C227BF" w:rsidRDefault="00C227BF">
          <w:pPr>
            <w:pStyle w:val="DC44C284B00A480596105E3673AE59B2"/>
          </w:pPr>
          <w:r w:rsidRPr="00156A3A">
            <w:t>Anjali Chaturvedi</w:t>
          </w:r>
        </w:p>
      </w:docPartBody>
    </w:docPart>
    <w:docPart>
      <w:docPartPr>
        <w:name w:val="75D87F33A78C4BF49EBC48D4CB977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B7356-1CD1-4E66-AD19-1989617F5D7D}"/>
      </w:docPartPr>
      <w:docPartBody>
        <w:p w:rsidR="00C227BF" w:rsidRDefault="00C227BF">
          <w:pPr>
            <w:pStyle w:val="75D87F33A78C4BF49EBC48D4CB977DF3"/>
          </w:pPr>
          <w:r w:rsidRPr="00156A3A">
            <w:t>Extra Frame Photography</w:t>
          </w:r>
        </w:p>
      </w:docPartBody>
    </w:docPart>
    <w:docPart>
      <w:docPartPr>
        <w:name w:val="9FDF61AAB66B4C10B1E314A5B33F3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DE92F-6F57-441A-BED0-0B836CC2AD2E}"/>
      </w:docPartPr>
      <w:docPartBody>
        <w:p w:rsidR="00C227BF" w:rsidRDefault="00C227BF">
          <w:pPr>
            <w:pStyle w:val="9FDF61AAB66B4C10B1E314A5B33F345D"/>
          </w:pPr>
          <w:r w:rsidRPr="00156A3A">
            <w:t>89 Pacific Ave</w:t>
          </w:r>
        </w:p>
      </w:docPartBody>
    </w:docPart>
    <w:docPart>
      <w:docPartPr>
        <w:name w:val="1A3953588D7B4E53B76115335ED48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DFD55-1F28-46B2-A80B-5E067BC59811}"/>
      </w:docPartPr>
      <w:docPartBody>
        <w:p w:rsidR="00C227BF" w:rsidRDefault="00C227BF">
          <w:pPr>
            <w:pStyle w:val="1A3953588D7B4E53B76115335ED48722"/>
          </w:pPr>
          <w:r w:rsidRPr="00156A3A">
            <w:t>Salesperson</w:t>
          </w:r>
        </w:p>
      </w:docPartBody>
    </w:docPart>
    <w:docPart>
      <w:docPartPr>
        <w:name w:val="21DDBF345B7241EA8D339DC4A0CBE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1E419-0911-43FE-8D7E-530FEB425F24}"/>
      </w:docPartPr>
      <w:docPartBody>
        <w:p w:rsidR="00C227BF" w:rsidRDefault="00C227BF">
          <w:pPr>
            <w:pStyle w:val="21DDBF345B7241EA8D339DC4A0CBEC2C"/>
          </w:pPr>
          <w:r w:rsidRPr="00877C07">
            <w:t>Job</w:t>
          </w:r>
        </w:p>
      </w:docPartBody>
    </w:docPart>
    <w:docPart>
      <w:docPartPr>
        <w:name w:val="8A824E3384E14B5F929848C1DD5E3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D2F86-7426-4B67-B56A-0FCA81E1D2B1}"/>
      </w:docPartPr>
      <w:docPartBody>
        <w:p w:rsidR="00C227BF" w:rsidRDefault="00C227BF">
          <w:pPr>
            <w:pStyle w:val="8A824E3384E14B5F929848C1DD5E3E19"/>
          </w:pPr>
          <w:r w:rsidRPr="00877C07">
            <w:t>Payment Terms</w:t>
          </w:r>
        </w:p>
      </w:docPartBody>
    </w:docPart>
    <w:docPart>
      <w:docPartPr>
        <w:name w:val="EB1B0FD325DA4980B00CF8A65608F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DF0-2CFE-4B02-85EA-7839E150F886}"/>
      </w:docPartPr>
      <w:docPartBody>
        <w:p w:rsidR="00C227BF" w:rsidRDefault="00C227BF">
          <w:pPr>
            <w:pStyle w:val="EB1B0FD325DA4980B00CF8A65608FE1E"/>
          </w:pPr>
          <w:r w:rsidRPr="00877C07">
            <w:t>Due Date</w:t>
          </w:r>
        </w:p>
      </w:docPartBody>
    </w:docPart>
    <w:docPart>
      <w:docPartPr>
        <w:name w:val="E297D8D192574EAEA2BB1CB90419A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4BE5B-8C0B-4903-A9E0-F7BA5D56EEF9}"/>
      </w:docPartPr>
      <w:docPartBody>
        <w:p w:rsidR="00C227BF" w:rsidRDefault="00C227BF">
          <w:pPr>
            <w:pStyle w:val="E297D8D192574EAEA2BB1CB90419A9F9"/>
          </w:pPr>
          <w:r w:rsidRPr="00156A3A">
            <w:t>Oscar Ward</w:t>
          </w:r>
        </w:p>
      </w:docPartBody>
    </w:docPart>
    <w:docPart>
      <w:docPartPr>
        <w:name w:val="976204ABF91D4C27B614806C2D029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243DF-062B-4FD0-BDDA-C40CB203FF2E}"/>
      </w:docPartPr>
      <w:docPartBody>
        <w:p w:rsidR="00C227BF" w:rsidRDefault="00C227BF">
          <w:pPr>
            <w:pStyle w:val="976204ABF91D4C27B614806C2D029EF8"/>
          </w:pPr>
          <w:r w:rsidRPr="00156A3A">
            <w:t>Sales</w:t>
          </w:r>
        </w:p>
      </w:docPartBody>
    </w:docPart>
    <w:docPart>
      <w:docPartPr>
        <w:name w:val="CCFBF54C0A354B86A118810DDFF94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CCF7F-FFBD-4749-8A55-F930F72248C4}"/>
      </w:docPartPr>
      <w:docPartBody>
        <w:p w:rsidR="00C227BF" w:rsidRDefault="00C227BF">
          <w:pPr>
            <w:pStyle w:val="CCFBF54C0A354B86A118810DDFF94BC8"/>
          </w:pPr>
          <w:r w:rsidRPr="00156A3A">
            <w:t>1/30/23</w:t>
          </w:r>
        </w:p>
      </w:docPartBody>
    </w:docPart>
    <w:docPart>
      <w:docPartPr>
        <w:name w:val="8D98F5B9B5984777B959A79E0199C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F1AEB-C5BD-4E90-BFC4-E4C1E71D11D8}"/>
      </w:docPartPr>
      <w:docPartBody>
        <w:p w:rsidR="00C227BF" w:rsidRDefault="00C227BF">
          <w:pPr>
            <w:pStyle w:val="8D98F5B9B5984777B959A79E0199CFBD"/>
          </w:pPr>
          <w:r>
            <w:t xml:space="preserve">Qty </w:t>
          </w:r>
        </w:p>
      </w:docPartBody>
    </w:docPart>
    <w:docPart>
      <w:docPartPr>
        <w:name w:val="371FBD8DDAA54EDBA8965668F5488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ED6B6-F6C4-463D-829B-674C567B3701}"/>
      </w:docPartPr>
      <w:docPartBody>
        <w:p w:rsidR="00C227BF" w:rsidRDefault="00C227BF">
          <w:pPr>
            <w:pStyle w:val="371FBD8DDAA54EDBA8965668F5488146"/>
          </w:pPr>
          <w:r>
            <w:t>Description</w:t>
          </w:r>
        </w:p>
      </w:docPartBody>
    </w:docPart>
    <w:docPart>
      <w:docPartPr>
        <w:name w:val="78854C837B9D4957B1B64A5EA62F9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16D45-3B94-47CE-82C2-52CB6C60C717}"/>
      </w:docPartPr>
      <w:docPartBody>
        <w:p w:rsidR="00C227BF" w:rsidRDefault="00C227BF">
          <w:pPr>
            <w:pStyle w:val="78854C837B9D4957B1B64A5EA62F9226"/>
          </w:pPr>
          <w:r>
            <w:t>Unit Price</w:t>
          </w:r>
        </w:p>
      </w:docPartBody>
    </w:docPart>
    <w:docPart>
      <w:docPartPr>
        <w:name w:val="D63A04ED07B94C76A642F62D9E3B5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10F20-E1ED-45DF-90BA-B10925820F1C}"/>
      </w:docPartPr>
      <w:docPartBody>
        <w:p w:rsidR="00C227BF" w:rsidRDefault="00C227BF">
          <w:pPr>
            <w:pStyle w:val="D63A04ED07B94C76A642F62D9E3B5242"/>
          </w:pPr>
          <w:r>
            <w:t>Line Total</w:t>
          </w:r>
        </w:p>
      </w:docPartBody>
    </w:docPart>
    <w:docPart>
      <w:docPartPr>
        <w:name w:val="ED1247A87185448AB5B2E308A539F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48D8B-34C2-496E-9FEC-B67BD38BFFA4}"/>
      </w:docPartPr>
      <w:docPartBody>
        <w:p w:rsidR="00C227BF" w:rsidRDefault="00C227BF">
          <w:pPr>
            <w:pStyle w:val="ED1247A87185448AB5B2E308A539F365"/>
          </w:pPr>
          <w:r w:rsidRPr="00156A3A">
            <w:t>10</w:t>
          </w:r>
        </w:p>
      </w:docPartBody>
    </w:docPart>
    <w:docPart>
      <w:docPartPr>
        <w:name w:val="35213CBEC4EB4C2094B91C57FABFE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4145E-8713-4B77-AC38-CFDEBB6722E3}"/>
      </w:docPartPr>
      <w:docPartBody>
        <w:p w:rsidR="00C227BF" w:rsidRDefault="00C227BF">
          <w:pPr>
            <w:pStyle w:val="35213CBEC4EB4C2094B91C57FABFE498"/>
          </w:pPr>
          <w:r w:rsidRPr="00156A3A">
            <w:t>20” x 30” hanging frames</w:t>
          </w:r>
        </w:p>
      </w:docPartBody>
    </w:docPart>
    <w:docPart>
      <w:docPartPr>
        <w:name w:val="EB4B73DC39084050BA97327DD461B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ADDE4-D1F7-4C4F-992C-E20DEA8AB6F6}"/>
      </w:docPartPr>
      <w:docPartBody>
        <w:p w:rsidR="00C227BF" w:rsidRDefault="00C227BF">
          <w:pPr>
            <w:pStyle w:val="EB4B73DC39084050BA97327DD461BEFD"/>
          </w:pPr>
          <w:r w:rsidRPr="00156A3A">
            <w:t>15.00</w:t>
          </w:r>
        </w:p>
      </w:docPartBody>
    </w:docPart>
    <w:docPart>
      <w:docPartPr>
        <w:name w:val="BE8412450D21481BB0CF495F0591B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4399F-15A3-496C-92CA-7880A24F1323}"/>
      </w:docPartPr>
      <w:docPartBody>
        <w:p w:rsidR="00C227BF" w:rsidRDefault="00C227BF">
          <w:pPr>
            <w:pStyle w:val="BE8412450D21481BB0CF495F0591B6CB"/>
          </w:pPr>
          <w:r w:rsidRPr="00156A3A">
            <w:t>150.00</w:t>
          </w:r>
        </w:p>
      </w:docPartBody>
    </w:docPart>
    <w:docPart>
      <w:docPartPr>
        <w:name w:val="A35852C0EA3F43FEACF114B8EEAE6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458DB-602D-49ED-9026-A6C28A1F98FF}"/>
      </w:docPartPr>
      <w:docPartBody>
        <w:p w:rsidR="00C227BF" w:rsidRDefault="00C227BF">
          <w:pPr>
            <w:pStyle w:val="A35852C0EA3F43FEACF114B8EEAE6639"/>
          </w:pPr>
          <w:r w:rsidRPr="00156A3A">
            <w:t>50</w:t>
          </w:r>
        </w:p>
      </w:docPartBody>
    </w:docPart>
    <w:docPart>
      <w:docPartPr>
        <w:name w:val="36DC9B4A189C46E0BDE11A5438107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97BC2-2F96-4571-BD9B-A0FC0E978D7A}"/>
      </w:docPartPr>
      <w:docPartBody>
        <w:p w:rsidR="00C227BF" w:rsidRDefault="00C227BF">
          <w:pPr>
            <w:pStyle w:val="36DC9B4A189C46E0BDE11A5438107A41"/>
          </w:pPr>
          <w:r w:rsidRPr="00156A3A">
            <w:t>5” x 7” standing frames</w:t>
          </w:r>
        </w:p>
      </w:docPartBody>
    </w:docPart>
    <w:docPart>
      <w:docPartPr>
        <w:name w:val="057443145F264C95A0E609F134C30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0181F-4927-4D0A-8656-607018E81EFD}"/>
      </w:docPartPr>
      <w:docPartBody>
        <w:p w:rsidR="00C227BF" w:rsidRDefault="00C227BF">
          <w:pPr>
            <w:pStyle w:val="057443145F264C95A0E609F134C30475"/>
          </w:pPr>
          <w:r w:rsidRPr="00156A3A">
            <w:t>5.00</w:t>
          </w:r>
        </w:p>
      </w:docPartBody>
    </w:docPart>
    <w:docPart>
      <w:docPartPr>
        <w:name w:val="BE6CF0C983C24FA18810C54F1E4E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6AE0F-19A4-4F0F-8128-788991186003}"/>
      </w:docPartPr>
      <w:docPartBody>
        <w:p w:rsidR="00C227BF" w:rsidRDefault="00C227BF">
          <w:pPr>
            <w:pStyle w:val="BE6CF0C983C24FA18810C54F1E4E12D8"/>
          </w:pPr>
          <w:r w:rsidRPr="00156A3A">
            <w:t>250.00</w:t>
          </w:r>
        </w:p>
      </w:docPartBody>
    </w:docPart>
    <w:docPart>
      <w:docPartPr>
        <w:name w:val="C65DEF773FE54C7EB8AA1ED5DECD4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90E94-0D41-428A-95D9-84BE2F6C1660}"/>
      </w:docPartPr>
      <w:docPartBody>
        <w:p w:rsidR="00C227BF" w:rsidRDefault="00C227BF">
          <w:pPr>
            <w:pStyle w:val="C65DEF773FE54C7EB8AA1ED5DECD4CD4"/>
          </w:pPr>
          <w:r>
            <w:t>Subtotal</w:t>
          </w:r>
        </w:p>
      </w:docPartBody>
    </w:docPart>
    <w:docPart>
      <w:docPartPr>
        <w:name w:val="2836A214172D41848D721E38C20CD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BF59C-3A78-4513-86C2-09895FD460F4}"/>
      </w:docPartPr>
      <w:docPartBody>
        <w:p w:rsidR="00C227BF" w:rsidRDefault="00C227BF">
          <w:pPr>
            <w:pStyle w:val="2836A214172D41848D721E38C20CDE00"/>
          </w:pPr>
          <w:r w:rsidRPr="00156A3A">
            <w:t>400.00</w:t>
          </w:r>
        </w:p>
      </w:docPartBody>
    </w:docPart>
    <w:docPart>
      <w:docPartPr>
        <w:name w:val="2F321AF4F05C4510B7DAF2A801259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319B9-E729-4ECC-ABC6-AE8DDD3A9309}"/>
      </w:docPartPr>
      <w:docPartBody>
        <w:p w:rsidR="00C227BF" w:rsidRDefault="00C227BF">
          <w:pPr>
            <w:pStyle w:val="2F321AF4F05C4510B7DAF2A8012599C0"/>
          </w:pPr>
          <w:r w:rsidRPr="00156A3A">
            <w:t>20.00</w:t>
          </w:r>
        </w:p>
      </w:docPartBody>
    </w:docPart>
    <w:docPart>
      <w:docPartPr>
        <w:name w:val="4D12A66C81A548EA86DFDB46A4243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A1203-81EF-48E1-80C4-4CFEC613E742}"/>
      </w:docPartPr>
      <w:docPartBody>
        <w:p w:rsidR="00C227BF" w:rsidRDefault="00C227BF">
          <w:pPr>
            <w:pStyle w:val="4D12A66C81A548EA86DFDB46A42432F0"/>
          </w:pPr>
          <w:r>
            <w:t>Total</w:t>
          </w:r>
        </w:p>
      </w:docPartBody>
    </w:docPart>
    <w:docPart>
      <w:docPartPr>
        <w:name w:val="EC2B28D231C548809204E503A3705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AAF1E-CAB7-4998-B530-CB72163599FC}"/>
      </w:docPartPr>
      <w:docPartBody>
        <w:p w:rsidR="00C227BF" w:rsidRDefault="00C227BF">
          <w:pPr>
            <w:pStyle w:val="EC2B28D231C548809204E503A37054CD"/>
          </w:pPr>
          <w:r w:rsidRPr="00156A3A">
            <w:t>420.00</w:t>
          </w:r>
        </w:p>
      </w:docPartBody>
    </w:docPart>
    <w:docPart>
      <w:docPartPr>
        <w:name w:val="6F1F32CF413A448D8D9B8A6A7B66B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A7BC8-9FC9-482B-AEC7-1E137E71AD48}"/>
      </w:docPartPr>
      <w:docPartBody>
        <w:p w:rsidR="00C227BF" w:rsidRDefault="00C227BF">
          <w:pPr>
            <w:pStyle w:val="6F1F32CF413A448D8D9B8A6A7B66B39F"/>
          </w:pPr>
          <w:r w:rsidRPr="00156A3A">
            <w:t>Make all checks payable to</w:t>
          </w:r>
        </w:p>
      </w:docPartBody>
    </w:docPart>
    <w:docPart>
      <w:docPartPr>
        <w:name w:val="269AEA7A9F0447D3A3AF74D2CC5BC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48D18-7DF2-4C6D-9FAD-988DD495FFC1}"/>
      </w:docPartPr>
      <w:docPartBody>
        <w:p w:rsidR="00C227BF" w:rsidRDefault="00C227BF">
          <w:pPr>
            <w:pStyle w:val="269AEA7A9F0447D3A3AF74D2CC5BCA4A"/>
          </w:pPr>
          <w:r w:rsidRPr="00DB3205">
            <w:t>Create &amp; Co.</w:t>
          </w:r>
        </w:p>
      </w:docPartBody>
    </w:docPart>
    <w:docPart>
      <w:docPartPr>
        <w:name w:val="91DA2E4A30164BCDB759F34AEF6AF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B287E-7B5C-46B8-A0A7-88FB1A59B9B5}"/>
      </w:docPartPr>
      <w:docPartBody>
        <w:p w:rsidR="00C227BF" w:rsidRDefault="00C227BF">
          <w:pPr>
            <w:pStyle w:val="91DA2E4A30164BCDB759F34AEF6AFC1E"/>
          </w:pPr>
          <w:r w:rsidRPr="00DB3205"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BF"/>
    <w:rsid w:val="001A3478"/>
    <w:rsid w:val="00C2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31B794E1149CBAD9DB7AE9E7DE9FF">
    <w:name w:val="EEF31B794E1149CBAD9DB7AE9E7DE9FF"/>
  </w:style>
  <w:style w:type="paragraph" w:customStyle="1" w:styleId="2085727CD2724B6E94DBE4DB4478B1F0">
    <w:name w:val="2085727CD2724B6E94DBE4DB4478B1F0"/>
  </w:style>
  <w:style w:type="paragraph" w:customStyle="1" w:styleId="08AB41D0B8734A2EB3FEA9262BB28F07">
    <w:name w:val="08AB41D0B8734A2EB3FEA9262BB28F07"/>
  </w:style>
  <w:style w:type="paragraph" w:customStyle="1" w:styleId="ABDF2F670B604572B33580A6764B8F80">
    <w:name w:val="ABDF2F670B604572B33580A6764B8F80"/>
  </w:style>
  <w:style w:type="paragraph" w:customStyle="1" w:styleId="742A8E925D314C839AAE25367EC448D7">
    <w:name w:val="742A8E925D314C839AAE25367EC448D7"/>
  </w:style>
  <w:style w:type="paragraph" w:customStyle="1" w:styleId="61824D4EE9F342ED9CB0ED068A7C74F2">
    <w:name w:val="61824D4EE9F342ED9CB0ED068A7C74F2"/>
  </w:style>
  <w:style w:type="paragraph" w:customStyle="1" w:styleId="CA5EE600D6CC45C8BACEEFAFA2E6DC82">
    <w:name w:val="CA5EE600D6CC45C8BACEEFAFA2E6DC82"/>
  </w:style>
  <w:style w:type="paragraph" w:customStyle="1" w:styleId="6A441206761845E1B62A97CCB74E3432">
    <w:name w:val="6A441206761845E1B62A97CCB74E3432"/>
  </w:style>
  <w:style w:type="paragraph" w:customStyle="1" w:styleId="DC44C284B00A480596105E3673AE59B2">
    <w:name w:val="DC44C284B00A480596105E3673AE59B2"/>
  </w:style>
  <w:style w:type="paragraph" w:customStyle="1" w:styleId="75D87F33A78C4BF49EBC48D4CB977DF3">
    <w:name w:val="75D87F33A78C4BF49EBC48D4CB977DF3"/>
  </w:style>
  <w:style w:type="paragraph" w:customStyle="1" w:styleId="9FDF61AAB66B4C10B1E314A5B33F345D">
    <w:name w:val="9FDF61AAB66B4C10B1E314A5B33F345D"/>
  </w:style>
  <w:style w:type="paragraph" w:customStyle="1" w:styleId="F508EFA42F834A4389D7EA954CD3BA1F">
    <w:name w:val="F508EFA42F834A4389D7EA954CD3BA1F"/>
  </w:style>
  <w:style w:type="paragraph" w:customStyle="1" w:styleId="7F0B6260A9A144239A1937DD0AD17BDA">
    <w:name w:val="7F0B6260A9A144239A1937DD0AD17BDA"/>
  </w:style>
  <w:style w:type="paragraph" w:customStyle="1" w:styleId="1A3953588D7B4E53B76115335ED48722">
    <w:name w:val="1A3953588D7B4E53B76115335ED48722"/>
  </w:style>
  <w:style w:type="paragraph" w:customStyle="1" w:styleId="21DDBF345B7241EA8D339DC4A0CBEC2C">
    <w:name w:val="21DDBF345B7241EA8D339DC4A0CBEC2C"/>
  </w:style>
  <w:style w:type="paragraph" w:customStyle="1" w:styleId="8A824E3384E14B5F929848C1DD5E3E19">
    <w:name w:val="8A824E3384E14B5F929848C1DD5E3E19"/>
  </w:style>
  <w:style w:type="paragraph" w:customStyle="1" w:styleId="EB1B0FD325DA4980B00CF8A65608FE1E">
    <w:name w:val="EB1B0FD325DA4980B00CF8A65608FE1E"/>
  </w:style>
  <w:style w:type="paragraph" w:customStyle="1" w:styleId="E297D8D192574EAEA2BB1CB90419A9F9">
    <w:name w:val="E297D8D192574EAEA2BB1CB90419A9F9"/>
  </w:style>
  <w:style w:type="paragraph" w:customStyle="1" w:styleId="976204ABF91D4C27B614806C2D029EF8">
    <w:name w:val="976204ABF91D4C27B614806C2D029EF8"/>
  </w:style>
  <w:style w:type="paragraph" w:customStyle="1" w:styleId="2678AB246F13439980C0A7F69CED5E46">
    <w:name w:val="2678AB246F13439980C0A7F69CED5E46"/>
  </w:style>
  <w:style w:type="paragraph" w:customStyle="1" w:styleId="CCFBF54C0A354B86A118810DDFF94BC8">
    <w:name w:val="CCFBF54C0A354B86A118810DDFF94BC8"/>
  </w:style>
  <w:style w:type="paragraph" w:customStyle="1" w:styleId="8D98F5B9B5984777B959A79E0199CFBD">
    <w:name w:val="8D98F5B9B5984777B959A79E0199CFBD"/>
  </w:style>
  <w:style w:type="paragraph" w:customStyle="1" w:styleId="371FBD8DDAA54EDBA8965668F5488146">
    <w:name w:val="371FBD8DDAA54EDBA8965668F5488146"/>
  </w:style>
  <w:style w:type="paragraph" w:customStyle="1" w:styleId="78854C837B9D4957B1B64A5EA62F9226">
    <w:name w:val="78854C837B9D4957B1B64A5EA62F9226"/>
  </w:style>
  <w:style w:type="paragraph" w:customStyle="1" w:styleId="D63A04ED07B94C76A642F62D9E3B5242">
    <w:name w:val="D63A04ED07B94C76A642F62D9E3B5242"/>
  </w:style>
  <w:style w:type="paragraph" w:customStyle="1" w:styleId="ED1247A87185448AB5B2E308A539F365">
    <w:name w:val="ED1247A87185448AB5B2E308A539F365"/>
  </w:style>
  <w:style w:type="paragraph" w:customStyle="1" w:styleId="35213CBEC4EB4C2094B91C57FABFE498">
    <w:name w:val="35213CBEC4EB4C2094B91C57FABFE498"/>
  </w:style>
  <w:style w:type="paragraph" w:customStyle="1" w:styleId="EB4B73DC39084050BA97327DD461BEFD">
    <w:name w:val="EB4B73DC39084050BA97327DD461BEFD"/>
  </w:style>
  <w:style w:type="paragraph" w:customStyle="1" w:styleId="BE8412450D21481BB0CF495F0591B6CB">
    <w:name w:val="BE8412450D21481BB0CF495F0591B6CB"/>
  </w:style>
  <w:style w:type="paragraph" w:customStyle="1" w:styleId="A35852C0EA3F43FEACF114B8EEAE6639">
    <w:name w:val="A35852C0EA3F43FEACF114B8EEAE6639"/>
  </w:style>
  <w:style w:type="paragraph" w:customStyle="1" w:styleId="36DC9B4A189C46E0BDE11A5438107A41">
    <w:name w:val="36DC9B4A189C46E0BDE11A5438107A41"/>
  </w:style>
  <w:style w:type="paragraph" w:customStyle="1" w:styleId="057443145F264C95A0E609F134C30475">
    <w:name w:val="057443145F264C95A0E609F134C30475"/>
  </w:style>
  <w:style w:type="paragraph" w:customStyle="1" w:styleId="BE6CF0C983C24FA18810C54F1E4E12D8">
    <w:name w:val="BE6CF0C983C24FA18810C54F1E4E12D8"/>
  </w:style>
  <w:style w:type="paragraph" w:customStyle="1" w:styleId="C65DEF773FE54C7EB8AA1ED5DECD4CD4">
    <w:name w:val="C65DEF773FE54C7EB8AA1ED5DECD4CD4"/>
  </w:style>
  <w:style w:type="paragraph" w:customStyle="1" w:styleId="2836A214172D41848D721E38C20CDE00">
    <w:name w:val="2836A214172D41848D721E38C20CDE00"/>
  </w:style>
  <w:style w:type="paragraph" w:customStyle="1" w:styleId="73E8F55EDF2B46E9850441CCE7FC0FEE">
    <w:name w:val="73E8F55EDF2B46E9850441CCE7FC0FEE"/>
  </w:style>
  <w:style w:type="paragraph" w:customStyle="1" w:styleId="2F321AF4F05C4510B7DAF2A8012599C0">
    <w:name w:val="2F321AF4F05C4510B7DAF2A8012599C0"/>
  </w:style>
  <w:style w:type="paragraph" w:customStyle="1" w:styleId="4D12A66C81A548EA86DFDB46A42432F0">
    <w:name w:val="4D12A66C81A548EA86DFDB46A42432F0"/>
  </w:style>
  <w:style w:type="paragraph" w:customStyle="1" w:styleId="EC2B28D231C548809204E503A37054CD">
    <w:name w:val="EC2B28D231C548809204E503A37054CD"/>
  </w:style>
  <w:style w:type="paragraph" w:customStyle="1" w:styleId="6F1F32CF413A448D8D9B8A6A7B66B39F">
    <w:name w:val="6F1F32CF413A448D8D9B8A6A7B66B39F"/>
  </w:style>
  <w:style w:type="paragraph" w:customStyle="1" w:styleId="269AEA7A9F0447D3A3AF74D2CC5BCA4A">
    <w:name w:val="269AEA7A9F0447D3A3AF74D2CC5BCA4A"/>
  </w:style>
  <w:style w:type="paragraph" w:customStyle="1" w:styleId="91DA2E4A30164BCDB759F34AEF6AFC1E">
    <w:name w:val="91DA2E4A30164BCDB759F34AEF6AFC1E"/>
  </w:style>
  <w:style w:type="paragraph" w:customStyle="1" w:styleId="3B0975F397224EADB8B07D7003E64A61">
    <w:name w:val="3B0975F397224EADB8B07D7003E64A61"/>
  </w:style>
  <w:style w:type="paragraph" w:customStyle="1" w:styleId="B48EC2CF310E4E6D91C7F18987FF6C3F">
    <w:name w:val="B48EC2CF310E4E6D91C7F18987FF6C3F"/>
  </w:style>
  <w:style w:type="paragraph" w:customStyle="1" w:styleId="7120207598C84B1A9257764CBED97868">
    <w:name w:val="7120207598C84B1A9257764CBED97868"/>
  </w:style>
  <w:style w:type="paragraph" w:customStyle="1" w:styleId="601C1D285B294CBDB5B9079FE2186CD8">
    <w:name w:val="601C1D285B294CBDB5B9079FE2186CD8"/>
  </w:style>
  <w:style w:type="paragraph" w:customStyle="1" w:styleId="64137D386F2B402EA330B38E5210BB9A">
    <w:name w:val="64137D386F2B402EA330B38E5210BB9A"/>
  </w:style>
  <w:style w:type="paragraph" w:customStyle="1" w:styleId="4C76237F7E774ACF8E297FD88B5714C7">
    <w:name w:val="4C76237F7E774ACF8E297FD88B5714C7"/>
  </w:style>
  <w:style w:type="paragraph" w:customStyle="1" w:styleId="4F7D9EC67AD6469D916E29EB09056B8B">
    <w:name w:val="4F7D9EC67AD6469D916E29EB09056B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566D6C-E473-4435-A739-4A86E0EC44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F947258-5876-4232-AC86-8E6A697CA9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51EDD6-E00A-4224-A6E4-32B30F073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 document)</Template>
  <TotalTime>160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 Finlay</dc:creator>
  <cp:keywords/>
  <cp:lastModifiedBy>Joe Finlay</cp:lastModifiedBy>
  <cp:revision>1</cp:revision>
  <cp:lastPrinted>2026-01-21T11:44:00Z</cp:lastPrinted>
  <dcterms:created xsi:type="dcterms:W3CDTF">2026-01-21T11:30:00Z</dcterms:created>
  <dcterms:modified xsi:type="dcterms:W3CDTF">2026-01-21T14:10:00Z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